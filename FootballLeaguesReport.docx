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5246B419" w14:textId="77777777" w:rsidR="00745519" w:rsidRDefault="00745519">
      <w:pPr>
        <w:suppressAutoHyphens w:val="0"/>
      </w:pPr>
    </w:p>
    <w:p w14:paraId="7D77FF8A" w14:textId="77777777" w:rsidR="00745519" w:rsidRDefault="00745519">
      <w:pPr>
        <w:suppressAutoHyphens w:val="0"/>
      </w:pPr>
    </w:p>
    <w:p w14:paraId="7F9356E0" w14:textId="77777777" w:rsidR="00745519" w:rsidRDefault="00745519">
      <w:pPr>
        <w:suppressAutoHyphens w:val="0"/>
      </w:pPr>
    </w:p>
    <w:p w14:paraId="5278D86B" w14:textId="77777777" w:rsidR="00745519" w:rsidRDefault="00B00736">
      <w:pPr>
        <w:suppressAutoHyphens w:val="0"/>
      </w:pPr>
      <w:r>
        <w:rPr>
          <w:noProof/>
        </w:rPr>
        <w:drawing>
          <wp:anchor distT="0" distB="0" distL="114300" distR="114300" simplePos="0" relativeHeight="251659264" behindDoc="0" locked="0" layoutInCell="1" allowOverlap="1" wp14:anchorId="06DE58F8" wp14:editId="1B07E1DC">
            <wp:simplePos x="0" y="0"/>
            <wp:positionH relativeFrom="margin">
              <wp:posOffset>381003</wp:posOffset>
            </wp:positionH>
            <wp:positionV relativeFrom="page">
              <wp:posOffset>3419471</wp:posOffset>
            </wp:positionV>
            <wp:extent cx="5724528" cy="3962396"/>
            <wp:effectExtent l="0" t="0" r="9522" b="4"/>
            <wp:wrapNone/>
            <wp:docPr id="1" name="Text Box 138"/>
            <wp:cNvGraphicFramePr/>
            <a:graphic xmlns:a="http://purl.oclc.org/ooxml/drawingml/main">
              <a:graphicData uri="http://schemas.microsoft.com/office/word/2010/wordprocessingShape">
                <wp:wsp>
                  <wp:cNvSpPr txBox="1"/>
                  <wp:spPr>
                    <a:xfrm>
                      <a:off x="0" y="0"/>
                      <a:ext cx="5724528" cy="3962396"/>
                    </a:xfrm>
                    <a:prstGeom prst="rect">
                      <a:avLst/>
                    </a:prstGeom>
                    <a:solidFill>
                      <a:srgbClr val="FFFFFF"/>
                    </a:solidFill>
                    <a:ln>
                      <a:noFill/>
                      <a:prstDash/>
                    </a:ln>
                  </wp:spPr>
                  <wp:txbx>
                    <wne:txbxContent>
                      <w:tbl>
                        <w:tblPr>
                          <w:tblW w:w="100.0%" w:type="pct"/>
                          <w:jc w:val="center"/>
                          <w:tblCellMar>
                            <w:start w:w="0.50pt" w:type="dxa"/>
                            <w:end w:w="0.50pt" w:type="dxa"/>
                          </w:tblCellMar>
                          <w:tblLook w:firstRow="0" w:lastRow="0" w:firstColumn="0" w:lastColumn="0" w:noHBand="0" w:noVBand="0"/>
                        </w:tblPr>
                        <w:tblGrid>
                          <w:gridCol w:w="6718"/>
                          <w:gridCol w:w="2312"/>
                        </w:tblGrid>
                        <w:tr w:rsidR="00745519" w14:paraId="4F1C5F96" w14:textId="77777777">
                          <w:tblPrEx>
                            <w:tblCellMar>
                              <w:top w:w="0pt" w:type="dxa"/>
                              <w:bottom w:w="0pt" w:type="dxa"/>
                            </w:tblCellMar>
                          </w:tblPrEx>
                          <w:trPr>
                            <w:jc w:val="center"/>
                          </w:trPr>
                          <w:tc>
                            <w:tcPr>
                              <w:tcW w:w="335.90pt" w:type="dxa"/>
                              <w:tcBorders>
                                <w:end w:val="single" w:sz="12" w:space="0" w:color="ED7D31"/>
                              </w:tcBorders>
                              <w:shd w:val="clear" w:color="auto" w:fill="auto"/>
                              <w:tcMar>
                                <w:top w:w="64.80pt" w:type="dxa"/>
                                <w:start w:w="18pt" w:type="dxa"/>
                                <w:bottom w:w="64.80pt" w:type="dxa"/>
                                <w:end w:w="18pt" w:type="dxa"/>
                              </w:tcMar>
                              <w:vAlign w:val="center"/>
                            </w:tcPr>
                            <w:p w14:paraId="38FD7BBE" w14:textId="77777777" w:rsidR="00745519" w:rsidRDefault="00745519">
                              <w:pPr>
                                <w:jc w:val="end"/>
                              </w:pPr>
                            </w:p>
                            <w:p w14:paraId="6F810289" w14:textId="77777777" w:rsidR="00745519" w:rsidRDefault="00B00736">
                              <w:pPr>
                                <w:pStyle w:val="NoSpacing"/>
                                <w:spacing w:line="15.60pt" w:lineRule="auto"/>
                                <w:jc w:val="end"/>
                              </w:pPr>
                              <w:r>
                                <w:rPr>
                                  <w:caps/>
                                  <w:color w:val="191919"/>
                                  <w:sz w:val="72"/>
                                  <w:szCs w:val="72"/>
                                </w:rPr>
                                <w:t>Football League tables</w:t>
                              </w:r>
                            </w:p>
                            <w:p w14:paraId="434B2BCB" w14:textId="77777777" w:rsidR="00745519" w:rsidRDefault="00745519">
                              <w:pPr>
                                <w:rPr>
                                  <w:sz w:val="24"/>
                                  <w:szCs w:val="24"/>
                                </w:rPr>
                              </w:pPr>
                            </w:p>
                          </w:tc>
                          <w:tc>
                            <w:tcPr>
                              <w:tcW w:w="115.60pt" w:type="dxa"/>
                              <w:tcBorders>
                                <w:start w:val="single" w:sz="12" w:space="0" w:color="ED7D31"/>
                              </w:tcBorders>
                              <w:shd w:val="clear" w:color="auto" w:fill="auto"/>
                              <w:tcMar>
                                <w:top w:w="64.80pt" w:type="dxa"/>
                                <w:start w:w="18pt" w:type="dxa"/>
                                <w:bottom w:w="64.80pt" w:type="dxa"/>
                                <w:end w:w="18pt" w:type="dxa"/>
                              </w:tcMar>
                              <w:vAlign w:val="center"/>
                            </w:tcPr>
                            <w:p w14:paraId="35DBE57C" w14:textId="77777777" w:rsidR="00745519" w:rsidRDefault="00745519">
                              <w:pPr>
                                <w:pStyle w:val="NoSpacing"/>
                                <w:rPr>
                                  <w:caps/>
                                  <w:color w:val="ED7D31"/>
                                  <w:sz w:val="26"/>
                                  <w:szCs w:val="26"/>
                                </w:rPr>
                              </w:pPr>
                            </w:p>
                            <w:p w14:paraId="4FFF9E9D" w14:textId="77777777" w:rsidR="00745519" w:rsidRDefault="00B00736">
                              <w:pPr>
                                <w:pStyle w:val="NoSpacing"/>
                                <w:rPr>
                                  <w:color w:val="ED7D31"/>
                                  <w:sz w:val="26"/>
                                  <w:szCs w:val="26"/>
                                </w:rPr>
                              </w:pPr>
                              <w:r>
                                <w:rPr>
                                  <w:color w:val="ED7D31"/>
                                  <w:sz w:val="26"/>
                                  <w:szCs w:val="26"/>
                                </w:rPr>
                                <w:t>Andrew Kelly – X18212158</w:t>
                              </w:r>
                            </w:p>
                            <w:p w14:paraId="1C74BB56" w14:textId="77777777" w:rsidR="00745519" w:rsidRDefault="00B00736">
                              <w:pPr>
                                <w:pStyle w:val="NoSpacing"/>
                                <w:rPr>
                                  <w:color w:val="ED7D31"/>
                                  <w:sz w:val="26"/>
                                  <w:szCs w:val="26"/>
                                </w:rPr>
                              </w:pPr>
                              <w:r>
                                <w:rPr>
                                  <w:color w:val="ED7D31"/>
                                  <w:sz w:val="26"/>
                                  <w:szCs w:val="26"/>
                                </w:rPr>
                                <w:t>Mohammed Alghazi - X18208495</w:t>
                              </w:r>
                            </w:p>
                            <w:p w14:paraId="4543A4F7" w14:textId="77777777" w:rsidR="00745519" w:rsidRDefault="00B00736">
                              <w:pPr>
                                <w:pStyle w:val="NoSpacing"/>
                                <w:rPr>
                                  <w:color w:val="ED7D31"/>
                                  <w:sz w:val="26"/>
                                  <w:szCs w:val="26"/>
                                </w:rPr>
                              </w:pPr>
                              <w:r>
                                <w:rPr>
                                  <w:color w:val="ED7D31"/>
                                  <w:sz w:val="26"/>
                                  <w:szCs w:val="26"/>
                                </w:rPr>
                                <w:t>David Sloan – X19120192</w:t>
                              </w:r>
                            </w:p>
                          </w:tc>
                        </w:tr>
                      </w:tbl>
                      <w:p w14:paraId="0E8BDEC1" w14:textId="77777777" w:rsidR="00745519" w:rsidRDefault="00745519"/>
                    </wne:txbxContent>
                  </wp:txbx>
                  <wp:bodyPr vert="horz" wrap="square" lIns="0" tIns="0" rIns="0" bIns="0" anchor="ctr" anchorCtr="0" compatLnSpc="1">
                    <a:noAutofit/>
                  </wp:bodyPr>
                </wp:wsp>
              </a:graphicData>
            </a:graphic>
          </wp:anchor>
        </w:drawing>
      </w:r>
      <w:r>
        <w:rPr>
          <w:noProof/>
        </w:rPr>
        <w:drawing>
          <wp:inline distT="0" distB="0" distL="0" distR="0" wp14:anchorId="18707E81" wp14:editId="2EB1DC94">
            <wp:extent cx="2676960" cy="1381347"/>
            <wp:effectExtent l="0" t="0" r="9090" b="9303"/>
            <wp:docPr id="2" name="Picture 139"/>
            <wp:cNvGraphicFramePr/>
            <a:graphic xmlns:a="http://purl.oclc.org/ooxml/drawingml/main">
              <a:graphicData uri="http://purl.oclc.org/ooxml/drawingml/picture">
                <pic:pic xmlns:pic="http://purl.oclc.org/ooxml/drawingml/picture">
                  <pic:nvPicPr>
                    <pic:cNvPr id="0" name=""/>
                    <pic:cNvPicPr/>
                  </pic:nvPicPr>
                  <pic:blipFill>
                    <a:blip r:embed="rId6"/>
                    <a:stretch>
                      <a:fillRect/>
                    </a:stretch>
                  </pic:blipFill>
                  <pic:spPr>
                    <a:xfrm>
                      <a:off x="0" y="0"/>
                      <a:ext cx="2676960" cy="1381347"/>
                    </a:xfrm>
                    <a:prstGeom prst="rect">
                      <a:avLst/>
                    </a:prstGeom>
                    <a:noFill/>
                    <a:ln>
                      <a:noFill/>
                      <a:prstDash/>
                    </a:ln>
                  </pic:spPr>
                </pic:pic>
              </a:graphicData>
            </a:graphic>
          </wp:inline>
        </w:drawing>
      </w:r>
    </w:p>
    <w:p w14:paraId="01136342" w14:textId="77777777" w:rsidR="00745519" w:rsidRDefault="00745519">
      <w:pPr>
        <w:pageBreakBefore/>
        <w:suppressAutoHyphens w:val="0"/>
      </w:pPr>
    </w:p>
    <w:p w14:paraId="5FD37B0B" w14:textId="77777777" w:rsidR="00745519" w:rsidRDefault="00B00736">
      <w:pPr>
        <w:pStyle w:val="Heading1"/>
        <w:jc w:val="center"/>
      </w:pPr>
      <w:r>
        <w:t>Report for Football League Tables</w:t>
      </w:r>
    </w:p>
    <w:p w14:paraId="4F244B4F" w14:textId="77777777" w:rsidR="00745519" w:rsidRDefault="00B00736">
      <w:pPr>
        <w:pStyle w:val="Heading2"/>
      </w:pPr>
      <w:r>
        <w:t>Introduction</w:t>
      </w:r>
    </w:p>
    <w:p w14:paraId="3E69F3BC" w14:textId="77777777" w:rsidR="00745519" w:rsidRDefault="00B00736">
      <w:r>
        <w:t xml:space="preserve">Our goal for this project was to create a football live scores web app. </w:t>
      </w:r>
      <w:r>
        <w:t>Ultimately due to numerous complications and difficulties we moved away from that and created a web app that displays league tables for some of Europe’s top football leagues that includes the English Premier League, The Bundesliga, La Liga and Ligue 1.</w:t>
      </w:r>
    </w:p>
    <w:p w14:paraId="01B84B91" w14:textId="77777777" w:rsidR="00745519" w:rsidRDefault="00B00736">
      <w:r>
        <w:t xml:space="preserve">We </w:t>
      </w:r>
      <w:r>
        <w:t xml:space="preserve">had initially wanted to use an API to collect our data and display footballing live scores, but we had many issues accessing our API Key and trying to implement it to our html. We then decided to create our own JSON to display our data. As it would be too </w:t>
      </w:r>
      <w:r>
        <w:t>hard to get that to work with a live score system, we moved to a league table display.</w:t>
      </w:r>
    </w:p>
    <w:p w14:paraId="1637AC1B" w14:textId="77777777" w:rsidR="00745519" w:rsidRDefault="00B00736">
      <w:pPr>
        <w:pStyle w:val="Heading2"/>
      </w:pPr>
      <w:r>
        <w:t>phpMyAdmin</w:t>
      </w:r>
    </w:p>
    <w:p w14:paraId="70D244A6" w14:textId="77777777" w:rsidR="00745519" w:rsidRDefault="00B00736">
      <w:r>
        <w:t xml:space="preserve">Here you can see the data stored on our php when data is entered into our localhost. As you can see below, we initially had some errors in our php code which </w:t>
      </w:r>
      <w:r>
        <w:t>lead to some data not being stored correctly. Eventually we managed to find the error which was a simple spelling mistake in our code. Once we solved this problem our php ran without any problems and was able to store the data in the manner we wanted.</w:t>
      </w:r>
    </w:p>
    <w:p w14:paraId="4DA09807" w14:textId="77777777" w:rsidR="00745519" w:rsidRDefault="00B00736">
      <w:r>
        <w:rPr>
          <w:noProof/>
        </w:rPr>
        <w:drawing>
          <wp:inline distT="0" distB="0" distL="0" distR="0" wp14:anchorId="7867D8B4" wp14:editId="42F16169">
            <wp:extent cx="5731514" cy="2802251"/>
            <wp:effectExtent l="0" t="0" r="2536" b="0"/>
            <wp:docPr id="3" name="Picture 1"/>
            <wp:cNvGraphicFramePr/>
            <a:graphic xmlns:a="http://purl.oclc.org/ooxml/drawingml/main">
              <a:graphicData uri="http://purl.oclc.org/ooxml/drawingml/picture">
                <pic:pic xmlns:pic="http://purl.oclc.org/ooxml/drawingml/picture">
                  <pic:nvPicPr>
                    <pic:cNvPr id="0" name=""/>
                    <pic:cNvPicPr/>
                  </pic:nvPicPr>
                  <pic:blipFill>
                    <a:blip r:embed="rId7"/>
                    <a:stretch>
                      <a:fillRect/>
                    </a:stretch>
                  </pic:blipFill>
                  <pic:spPr>
                    <a:xfrm>
                      <a:off x="0" y="0"/>
                      <a:ext cx="5731514" cy="2802251"/>
                    </a:xfrm>
                    <a:prstGeom prst="rect">
                      <a:avLst/>
                    </a:prstGeom>
                    <a:noFill/>
                    <a:ln>
                      <a:noFill/>
                      <a:prstDash/>
                    </a:ln>
                  </pic:spPr>
                </pic:pic>
              </a:graphicData>
            </a:graphic>
          </wp:inline>
        </w:drawing>
      </w:r>
    </w:p>
    <w:p w14:paraId="24F52AF9" w14:textId="77777777" w:rsidR="00745519" w:rsidRDefault="00745519"/>
    <w:p w14:paraId="6C7E518B" w14:textId="77777777" w:rsidR="00745519" w:rsidRDefault="00745519"/>
    <w:p w14:paraId="450B3F73" w14:textId="77777777" w:rsidR="00745519" w:rsidRDefault="00745519"/>
    <w:p w14:paraId="5B8E05A7" w14:textId="77777777" w:rsidR="00745519" w:rsidRDefault="00745519"/>
    <w:p w14:paraId="727BC091" w14:textId="77777777" w:rsidR="00745519" w:rsidRDefault="00745519"/>
    <w:p w14:paraId="10975FE8" w14:textId="77777777" w:rsidR="00745519" w:rsidRDefault="00745519"/>
    <w:p w14:paraId="1A470A0C" w14:textId="77777777" w:rsidR="00745519" w:rsidRDefault="00745519"/>
    <w:p w14:paraId="32591BC4" w14:textId="77777777" w:rsidR="00745519" w:rsidRDefault="00745519"/>
    <w:p w14:paraId="1F8B0AE4" w14:textId="77777777" w:rsidR="00745519" w:rsidRDefault="00B00736">
      <w:pPr>
        <w:pStyle w:val="Heading2"/>
      </w:pPr>
      <w:r>
        <w:lastRenderedPageBreak/>
        <w:t>Localhost</w:t>
      </w:r>
    </w:p>
    <w:p w14:paraId="342D9AC1" w14:textId="77777777" w:rsidR="00745519" w:rsidRDefault="00B00736">
      <w:r>
        <w:t xml:space="preserve">Here is </w:t>
      </w:r>
      <w:proofErr w:type="gramStart"/>
      <w:r>
        <w:t>our</w:t>
      </w:r>
      <w:proofErr w:type="gramEnd"/>
      <w:r>
        <w:t xml:space="preserve"> .php page that we created to link to our phpMyAdmin. On this page we have three boxes where data can be entered to, team, wins and losses. We also have a button to add the data when you have finished entering the data. This </w:t>
      </w:r>
      <w:r>
        <w:t xml:space="preserve">button will save the data to our php. </w:t>
      </w:r>
    </w:p>
    <w:p w14:paraId="5496B45B" w14:textId="77777777" w:rsidR="00745519" w:rsidRDefault="00B00736">
      <w:r>
        <w:rPr>
          <w:noProof/>
        </w:rPr>
        <w:drawing>
          <wp:inline distT="0" distB="0" distL="0" distR="0" wp14:anchorId="4132C1E6" wp14:editId="53457CB4">
            <wp:extent cx="5125285" cy="3096130"/>
            <wp:effectExtent l="0" t="0" r="0" b="9020"/>
            <wp:docPr id="4" name="Picture 2"/>
            <wp:cNvGraphicFramePr/>
            <a:graphic xmlns:a="http://purl.oclc.org/ooxml/drawingml/main">
              <a:graphicData uri="http://purl.oclc.org/ooxml/drawingml/picture">
                <pic:pic xmlns:pic="http://purl.oclc.org/ooxml/drawingml/picture">
                  <pic:nvPicPr>
                    <pic:cNvPr id="0" name=""/>
                    <pic:cNvPicPr/>
                  </pic:nvPicPr>
                  <pic:blipFill>
                    <a:blip r:embed="rId8"/>
                    <a:stretch>
                      <a:fillRect/>
                    </a:stretch>
                  </pic:blipFill>
                  <pic:spPr>
                    <a:xfrm>
                      <a:off x="0" y="0"/>
                      <a:ext cx="5125285" cy="3096130"/>
                    </a:xfrm>
                    <a:prstGeom prst="rect">
                      <a:avLst/>
                    </a:prstGeom>
                    <a:noFill/>
                    <a:ln>
                      <a:noFill/>
                      <a:prstDash/>
                    </a:ln>
                  </pic:spPr>
                </pic:pic>
              </a:graphicData>
            </a:graphic>
          </wp:inline>
        </w:drawing>
      </w:r>
    </w:p>
    <w:p w14:paraId="3491E385" w14:textId="77777777" w:rsidR="00745519" w:rsidRDefault="00745519"/>
    <w:p w14:paraId="5BD244B3" w14:textId="77777777" w:rsidR="00745519" w:rsidRDefault="00745519"/>
    <w:p w14:paraId="2CA269A2" w14:textId="77777777" w:rsidR="00745519" w:rsidRDefault="00745519"/>
    <w:p w14:paraId="6DBB4730" w14:textId="77777777" w:rsidR="00745519" w:rsidRDefault="00745519"/>
    <w:p w14:paraId="44A6E663" w14:textId="77777777" w:rsidR="00745519" w:rsidRDefault="00745519"/>
    <w:p w14:paraId="51E137CF" w14:textId="77777777" w:rsidR="00745519" w:rsidRDefault="00745519"/>
    <w:p w14:paraId="4826E3DB" w14:textId="77777777" w:rsidR="00745519" w:rsidRDefault="00745519"/>
    <w:p w14:paraId="1700125E" w14:textId="77777777" w:rsidR="00745519" w:rsidRDefault="00745519"/>
    <w:p w14:paraId="78CD5066" w14:textId="77777777" w:rsidR="00745519" w:rsidRDefault="00745519"/>
    <w:p w14:paraId="7792585B" w14:textId="77777777" w:rsidR="00745519" w:rsidRDefault="00745519"/>
    <w:p w14:paraId="44548C46" w14:textId="77777777" w:rsidR="00745519" w:rsidRDefault="00745519"/>
    <w:p w14:paraId="7A9644F3" w14:textId="77777777" w:rsidR="00745519" w:rsidRDefault="00745519"/>
    <w:p w14:paraId="71E01137" w14:textId="77777777" w:rsidR="00745519" w:rsidRDefault="00745519"/>
    <w:p w14:paraId="3C015D66" w14:textId="77777777" w:rsidR="00745519" w:rsidRDefault="00745519"/>
    <w:p w14:paraId="1B68D39F" w14:textId="77777777" w:rsidR="00745519" w:rsidRDefault="00745519">
      <w:pPr>
        <w:pStyle w:val="Heading2"/>
      </w:pPr>
    </w:p>
    <w:p w14:paraId="1F8B2BC4" w14:textId="77777777" w:rsidR="00745519" w:rsidRDefault="00B00736">
      <w:pPr>
        <w:pStyle w:val="Heading2"/>
      </w:pPr>
      <w:r>
        <w:t>League Table</w:t>
      </w:r>
    </w:p>
    <w:p w14:paraId="391AD01A" w14:textId="77777777" w:rsidR="00745519" w:rsidRDefault="00B00736">
      <w:r>
        <w:t>Below you can see a screenshot of one of our 4 different league tables that we offer. This screenshot is of our premier league table. The data for this table was compiled in a JSON format</w:t>
      </w:r>
      <w:r>
        <w:t xml:space="preserve"> and has been called to display this data using a construct table function</w:t>
      </w:r>
    </w:p>
    <w:p w14:paraId="54AE3D60" w14:textId="77777777" w:rsidR="00745519" w:rsidRDefault="00B00736">
      <w:r>
        <w:rPr>
          <w:noProof/>
        </w:rPr>
        <w:drawing>
          <wp:inline distT="0" distB="0" distL="0" distR="0" wp14:anchorId="2BCDF1AA" wp14:editId="16BCCC4B">
            <wp:extent cx="4925004" cy="3877129"/>
            <wp:effectExtent l="0" t="0" r="8946" b="9071"/>
            <wp:docPr id="5" name="Picture 3"/>
            <wp:cNvGraphicFramePr/>
            <a:graphic xmlns:a="http://purl.oclc.org/ooxml/drawingml/main">
              <a:graphicData uri="http://purl.oclc.org/ooxml/drawingml/picture">
                <pic:pic xmlns:pic="http://purl.oclc.org/ooxml/drawingml/picture">
                  <pic:nvPicPr>
                    <pic:cNvPr id="0" name=""/>
                    <pic:cNvPicPr/>
                  </pic:nvPicPr>
                  <pic:blipFill>
                    <a:blip r:embed="rId9"/>
                    <a:stretch>
                      <a:fillRect/>
                    </a:stretch>
                  </pic:blipFill>
                  <pic:spPr>
                    <a:xfrm>
                      <a:off x="0" y="0"/>
                      <a:ext cx="4925004" cy="3877129"/>
                    </a:xfrm>
                    <a:prstGeom prst="rect">
                      <a:avLst/>
                    </a:prstGeom>
                    <a:noFill/>
                    <a:ln>
                      <a:noFill/>
                      <a:prstDash/>
                    </a:ln>
                  </pic:spPr>
                </pic:pic>
              </a:graphicData>
            </a:graphic>
          </wp:inline>
        </w:drawing>
      </w:r>
    </w:p>
    <w:p w14:paraId="3B75741A" w14:textId="77777777" w:rsidR="00745519" w:rsidRDefault="00B00736">
      <w:r>
        <w:t>Here is the JSON code we made for our league table and has been added by script using a var list. It contains data such as the team name, the position they are currently in, how m</w:t>
      </w:r>
      <w:r>
        <w:t xml:space="preserve">any games they have won drawn and lost, goals scored, goals against and their goal difference. </w:t>
      </w:r>
    </w:p>
    <w:p w14:paraId="23F3D653" w14:textId="77777777" w:rsidR="00745519" w:rsidRDefault="00B00736">
      <w:r>
        <w:rPr>
          <w:noProof/>
        </w:rPr>
        <w:drawing>
          <wp:inline distT="0" distB="0" distL="0" distR="0" wp14:anchorId="63F6224D" wp14:editId="748EC1A1">
            <wp:extent cx="5731514" cy="1525905"/>
            <wp:effectExtent l="0" t="0" r="2536" b="0"/>
            <wp:docPr id="6" name="Picture 5"/>
            <wp:cNvGraphicFramePr/>
            <a:graphic xmlns:a="http://purl.oclc.org/ooxml/drawingml/main">
              <a:graphicData uri="http://purl.oclc.org/ooxml/drawingml/picture">
                <pic:pic xmlns:pic="http://purl.oclc.org/ooxml/drawingml/picture">
                  <pic:nvPicPr>
                    <pic:cNvPr id="0" name=""/>
                    <pic:cNvPicPr/>
                  </pic:nvPicPr>
                  <pic:blipFill>
                    <a:blip r:embed="rId10"/>
                    <a:stretch>
                      <a:fillRect/>
                    </a:stretch>
                  </pic:blipFill>
                  <pic:spPr>
                    <a:xfrm>
                      <a:off x="0" y="0"/>
                      <a:ext cx="5731514" cy="1525905"/>
                    </a:xfrm>
                    <a:prstGeom prst="rect">
                      <a:avLst/>
                    </a:prstGeom>
                    <a:noFill/>
                    <a:ln>
                      <a:noFill/>
                      <a:prstDash/>
                    </a:ln>
                  </pic:spPr>
                </pic:pic>
              </a:graphicData>
            </a:graphic>
          </wp:inline>
        </w:drawing>
      </w:r>
    </w:p>
    <w:p w14:paraId="5C71EF90" w14:textId="77777777" w:rsidR="00745519" w:rsidRDefault="00745519"/>
    <w:p w14:paraId="1A00571C" w14:textId="77777777" w:rsidR="00745519" w:rsidRDefault="00745519"/>
    <w:p w14:paraId="1A1A80F3" w14:textId="77777777" w:rsidR="00745519" w:rsidRDefault="00745519"/>
    <w:p w14:paraId="05D1B177" w14:textId="77777777" w:rsidR="00745519" w:rsidRDefault="00745519"/>
    <w:p w14:paraId="5891C4C5" w14:textId="77777777" w:rsidR="00745519" w:rsidRDefault="00745519"/>
    <w:p w14:paraId="6B36AFA7" w14:textId="77777777" w:rsidR="00745519" w:rsidRDefault="00745519"/>
    <w:p w14:paraId="2BFD7DB3" w14:textId="77777777" w:rsidR="00745519" w:rsidRDefault="00B00736">
      <w:r>
        <w:t>Here is the script we use to create the table that would display our data for our league tables.</w:t>
      </w:r>
    </w:p>
    <w:p w14:paraId="36CC0263" w14:textId="77777777" w:rsidR="00745519" w:rsidRDefault="00B00736">
      <w:r>
        <w:rPr>
          <w:noProof/>
        </w:rPr>
        <w:drawing>
          <wp:inline distT="0" distB="0" distL="0" distR="0" wp14:anchorId="23A73FA4" wp14:editId="62413DAF">
            <wp:extent cx="3286499" cy="4439155"/>
            <wp:effectExtent l="0" t="0" r="9151" b="0"/>
            <wp:docPr id="7" name="Picture 6"/>
            <wp:cNvGraphicFramePr/>
            <a:graphic xmlns:a="http://purl.oclc.org/ooxml/drawingml/main">
              <a:graphicData uri="http://purl.oclc.org/ooxml/drawingml/picture">
                <pic:pic xmlns:pic="http://purl.oclc.org/ooxml/drawingml/picture">
                  <pic:nvPicPr>
                    <pic:cNvPr id="0" name=""/>
                    <pic:cNvPicPr/>
                  </pic:nvPicPr>
                  <pic:blipFill>
                    <a:blip r:embed="rId11"/>
                    <a:stretch>
                      <a:fillRect/>
                    </a:stretch>
                  </pic:blipFill>
                  <pic:spPr>
                    <a:xfrm>
                      <a:off x="0" y="0"/>
                      <a:ext cx="3286499" cy="4439155"/>
                    </a:xfrm>
                    <a:prstGeom prst="rect">
                      <a:avLst/>
                    </a:prstGeom>
                    <a:noFill/>
                    <a:ln>
                      <a:noFill/>
                      <a:prstDash/>
                    </a:ln>
                  </pic:spPr>
                </pic:pic>
              </a:graphicData>
            </a:graphic>
          </wp:inline>
        </w:drawing>
      </w:r>
    </w:p>
    <w:p w14:paraId="4B8458F2" w14:textId="77777777" w:rsidR="00745519" w:rsidRDefault="00B00736">
      <w:r>
        <w:t xml:space="preserve">Here below you can see that our XAMPP </w:t>
      </w:r>
      <w:r>
        <w:t>controller is active and running.</w:t>
      </w:r>
    </w:p>
    <w:p w14:paraId="2F55129C" w14:textId="77777777" w:rsidR="00745519" w:rsidRDefault="00B00736">
      <w:r>
        <w:rPr>
          <w:noProof/>
        </w:rPr>
        <w:drawing>
          <wp:inline distT="0" distB="0" distL="0" distR="0" wp14:anchorId="7BE84ADF" wp14:editId="198D4739">
            <wp:extent cx="5495928" cy="3438528"/>
            <wp:effectExtent l="0" t="0" r="9522" b="9522"/>
            <wp:docPr id="8" name="Picture 4"/>
            <wp:cNvGraphicFramePr/>
            <a:graphic xmlns:a="http://purl.oclc.org/ooxml/drawingml/main">
              <a:graphicData uri="http://purl.oclc.org/ooxml/drawingml/picture">
                <pic:pic xmlns:pic="http://purl.oclc.org/ooxml/drawingml/picture">
                  <pic:nvPicPr>
                    <pic:cNvPr id="0" name=""/>
                    <pic:cNvPicPr/>
                  </pic:nvPicPr>
                  <pic:blipFill>
                    <a:blip r:embed="rId12"/>
                    <a:stretch>
                      <a:fillRect/>
                    </a:stretch>
                  </pic:blipFill>
                  <pic:spPr>
                    <a:xfrm>
                      <a:off x="0" y="0"/>
                      <a:ext cx="5495928" cy="3438528"/>
                    </a:xfrm>
                    <a:prstGeom prst="rect">
                      <a:avLst/>
                    </a:prstGeom>
                    <a:noFill/>
                    <a:ln>
                      <a:noFill/>
                      <a:prstDash/>
                    </a:ln>
                  </pic:spPr>
                </pic:pic>
              </a:graphicData>
            </a:graphic>
          </wp:inline>
        </w:drawing>
      </w:r>
    </w:p>
    <w:p w14:paraId="6DB7A437" w14:textId="77777777" w:rsidR="00745519" w:rsidRDefault="00B00736">
      <w:r>
        <w:lastRenderedPageBreak/>
        <w:t>Here is a screenshot of the homepage of our website.</w:t>
      </w:r>
    </w:p>
    <w:p w14:paraId="3923BF00" w14:textId="77777777" w:rsidR="00745519" w:rsidRDefault="00B00736">
      <w:r>
        <w:rPr>
          <w:noProof/>
        </w:rPr>
        <w:drawing>
          <wp:inline distT="0" distB="0" distL="0" distR="0" wp14:anchorId="5BF21312" wp14:editId="70D290AC">
            <wp:extent cx="5731514" cy="2447291"/>
            <wp:effectExtent l="0" t="0" r="2536" b="0"/>
            <wp:docPr id="9" name="Picture 7"/>
            <wp:cNvGraphicFramePr/>
            <a:graphic xmlns:a="http://purl.oclc.org/ooxml/drawingml/main">
              <a:graphicData uri="http://purl.oclc.org/ooxml/drawingml/picture">
                <pic:pic xmlns:pic="http://purl.oclc.org/ooxml/drawingml/picture">
                  <pic:nvPicPr>
                    <pic:cNvPr id="0" name=""/>
                    <pic:cNvPicPr/>
                  </pic:nvPicPr>
                  <pic:blipFill>
                    <a:blip r:embed="rId13"/>
                    <a:stretch>
                      <a:fillRect/>
                    </a:stretch>
                  </pic:blipFill>
                  <pic:spPr>
                    <a:xfrm>
                      <a:off x="0" y="0"/>
                      <a:ext cx="5731514" cy="2447291"/>
                    </a:xfrm>
                    <a:prstGeom prst="rect">
                      <a:avLst/>
                    </a:prstGeom>
                    <a:noFill/>
                    <a:ln>
                      <a:noFill/>
                      <a:prstDash/>
                    </a:ln>
                  </pic:spPr>
                </pic:pic>
              </a:graphicData>
            </a:graphic>
          </wp:inline>
        </w:drawing>
      </w:r>
    </w:p>
    <w:p w14:paraId="2B6347EE" w14:textId="77777777" w:rsidR="00745519" w:rsidRDefault="00B00736">
      <w:r>
        <w:t>Here is a screenshot of one of our league pages. In order to view the league table for the league just have to click the “Click to View League” and you will be redir</w:t>
      </w:r>
      <w:r>
        <w:t>ected to another html page that displays the league with an onload function. We initially had a click to display button but felt that was an extra step that was not needed.</w:t>
      </w:r>
    </w:p>
    <w:p w14:paraId="1ACB42A4" w14:textId="77777777" w:rsidR="00745519" w:rsidRDefault="00B00736">
      <w:r>
        <w:rPr>
          <w:noProof/>
        </w:rPr>
        <w:drawing>
          <wp:inline distT="0" distB="0" distL="0" distR="0" wp14:anchorId="59050F58" wp14:editId="322A7C5C">
            <wp:extent cx="5731514" cy="1695453"/>
            <wp:effectExtent l="0" t="0" r="2536" b="0"/>
            <wp:docPr id="10" name="Picture 8"/>
            <wp:cNvGraphicFramePr/>
            <a:graphic xmlns:a="http://purl.oclc.org/ooxml/drawingml/main">
              <a:graphicData uri="http://purl.oclc.org/ooxml/drawingml/picture">
                <pic:pic xmlns:pic="http://purl.oclc.org/ooxml/drawingml/picture">
                  <pic:nvPicPr>
                    <pic:cNvPr id="0" name=""/>
                    <pic:cNvPicPr/>
                  </pic:nvPicPr>
                  <pic:blipFill>
                    <a:blip r:embed="rId14"/>
                    <a:stretch>
                      <a:fillRect/>
                    </a:stretch>
                  </pic:blipFill>
                  <pic:spPr>
                    <a:xfrm>
                      <a:off x="0" y="0"/>
                      <a:ext cx="5731514" cy="1695453"/>
                    </a:xfrm>
                    <a:prstGeom prst="rect">
                      <a:avLst/>
                    </a:prstGeom>
                    <a:noFill/>
                    <a:ln>
                      <a:noFill/>
                      <a:prstDash/>
                    </a:ln>
                  </pic:spPr>
                </pic:pic>
              </a:graphicData>
            </a:graphic>
          </wp:inline>
        </w:drawing>
      </w:r>
    </w:p>
    <w:p w14:paraId="02C84481" w14:textId="77777777" w:rsidR="00745519" w:rsidRDefault="00B00736">
      <w:r>
        <w:t>Here is a sample of the code from our index.html</w:t>
      </w:r>
    </w:p>
    <w:p w14:paraId="57F8C1CF" w14:textId="77777777" w:rsidR="00745519" w:rsidRDefault="00B00736">
      <w:r>
        <w:rPr>
          <w:noProof/>
        </w:rPr>
        <w:drawing>
          <wp:inline distT="0" distB="0" distL="0" distR="0" wp14:anchorId="22F1A3A6" wp14:editId="2B1FE30F">
            <wp:extent cx="5731514" cy="2567306"/>
            <wp:effectExtent l="0" t="0" r="2536" b="4444"/>
            <wp:docPr id="11" name="Picture 9"/>
            <wp:cNvGraphicFramePr/>
            <a:graphic xmlns:a="http://purl.oclc.org/ooxml/drawingml/main">
              <a:graphicData uri="http://purl.oclc.org/ooxml/drawingml/picture">
                <pic:pic xmlns:pic="http://purl.oclc.org/ooxml/drawingml/picture">
                  <pic:nvPicPr>
                    <pic:cNvPr id="0" name=""/>
                    <pic:cNvPicPr/>
                  </pic:nvPicPr>
                  <pic:blipFill>
                    <a:blip r:embed="rId15"/>
                    <a:stretch>
                      <a:fillRect/>
                    </a:stretch>
                  </pic:blipFill>
                  <pic:spPr>
                    <a:xfrm>
                      <a:off x="0" y="0"/>
                      <a:ext cx="5731514" cy="2567306"/>
                    </a:xfrm>
                    <a:prstGeom prst="rect">
                      <a:avLst/>
                    </a:prstGeom>
                    <a:noFill/>
                    <a:ln>
                      <a:noFill/>
                      <a:prstDash/>
                    </a:ln>
                  </pic:spPr>
                </pic:pic>
              </a:graphicData>
            </a:graphic>
          </wp:inline>
        </w:drawing>
      </w:r>
    </w:p>
    <w:p w14:paraId="7D2FFDD6" w14:textId="77777777" w:rsidR="00745519" w:rsidRDefault="00B00736">
      <w:pPr>
        <w:pStyle w:val="Heading2"/>
      </w:pPr>
      <w:r>
        <w:lastRenderedPageBreak/>
        <w:t>Conclusion</w:t>
      </w:r>
    </w:p>
    <w:p w14:paraId="3529F134" w14:textId="77777777" w:rsidR="00745519" w:rsidRDefault="00B00736">
      <w:r>
        <w:t xml:space="preserve">We are very </w:t>
      </w:r>
      <w:r>
        <w:t>happy with the end result of our project and believe we built a good site that hits the requirements set out in the project brief. We had many hurdles in this project, mainly with attaining our data and then being able to display but with plenty of perseve</w:t>
      </w:r>
      <w:r>
        <w:t>rance and research we ended up with something we are very happy with. Though challenging we all thoroughly enjoyed working on this project and were learn able to take some valuable lessons from it that we can apply to future projects, both individual and g</w:t>
      </w:r>
      <w:r>
        <w:t xml:space="preserve">rouped. </w:t>
      </w:r>
    </w:p>
    <w:p w14:paraId="2517387A" w14:textId="77777777" w:rsidR="00745519" w:rsidRDefault="00745519"/>
    <w:sectPr w:rsidR="00745519">
      <w:pgSz w:w="595.30pt" w:h="841.90pt"/>
      <w:pgMar w:top="72pt" w:right="72pt" w:bottom="72pt" w:left="72pt" w:header="36pt" w:footer="36pt" w:gutter="0pt"/>
      <w:cols w:space="36pt"/>
      <w:titlePg/>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06F56945" w14:textId="77777777" w:rsidR="00B00736" w:rsidRDefault="00B00736">
      <w:pPr>
        <w:spacing w:after="0pt" w:line="12pt" w:lineRule="auto"/>
      </w:pPr>
      <w:r>
        <w:separator/>
      </w:r>
    </w:p>
  </w:endnote>
  <w:endnote w:type="continuationSeparator" w:id="0">
    <w:p w14:paraId="5B4D57DD" w14:textId="77777777" w:rsidR="00B00736" w:rsidRDefault="00B00736">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characterSet="iso-8859-1"/>
    <w:family w:val="swiss"/>
    <w:pitch w:val="variable"/>
    <w:sig w:usb0="E4002EFF" w:usb1="C000247B" w:usb2="00000009" w:usb3="00000000" w:csb0="000001FF" w:csb1="00000000"/>
  </w:font>
  <w:font w:name="Times New Roman">
    <w:panose1 w:val="02020603050405020304"/>
    <w:charset w:characterSet="iso-8859-1"/>
    <w:family w:val="roman"/>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D80CDCA" w14:textId="77777777" w:rsidR="00B00736" w:rsidRDefault="00B00736">
      <w:pPr>
        <w:spacing w:after="0pt" w:line="12pt" w:lineRule="auto"/>
      </w:pPr>
      <w:r>
        <w:rPr>
          <w:color w:val="000000"/>
        </w:rPr>
        <w:separator/>
      </w:r>
    </w:p>
  </w:footnote>
  <w:footnote w:type="continuationSeparator" w:id="0">
    <w:p w14:paraId="54A2B694" w14:textId="77777777" w:rsidR="00B00736" w:rsidRDefault="00B00736">
      <w:pPr>
        <w:spacing w:after="0pt" w:line="12pt" w:lineRule="auto"/>
      </w:pPr>
      <w:r>
        <w:continuationSeparator/>
      </w:r>
    </w:p>
  </w:footnote>
</w:footnotes>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36pt"/>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745519"/>
    <w:rsid w:val="005701BA"/>
    <w:rsid w:val="00745519"/>
    <w:rsid w:val="00B007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17597B2"/>
  <w15:docId w15:val="{FE01B5C9-FC8C-4315-B744-58C09AC3E490}"/>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IE" w:eastAsia="en-US" w:bidi="ar-SA"/>
      </w:rPr>
    </w:rPrDefault>
    <w:pPrDefault>
      <w:pPr>
        <w:autoSpaceDN w:val="0"/>
        <w:spacing w:after="8pt" w:line="12.55pt"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12pt" w:after="0pt"/>
      <w:outlineLvl w:val="0"/>
    </w:pPr>
    <w:rPr>
      <w:rFonts w:ascii="Calibri Light" w:eastAsia="Times New Roman" w:hAnsi="Calibri Light"/>
      <w:color w:val="2F5496"/>
      <w:sz w:val="32"/>
      <w:szCs w:val="32"/>
    </w:rPr>
  </w:style>
  <w:style w:type="paragraph" w:styleId="Heading2">
    <w:name w:val="heading 2"/>
    <w:basedOn w:val="Normal"/>
    <w:next w:val="Normal"/>
    <w:uiPriority w:val="9"/>
    <w:unhideWhenUsed/>
    <w:qFormat/>
    <w:pPr>
      <w:keepNext/>
      <w:keepLines/>
      <w:spacing w:before="2pt" w:after="0pt"/>
      <w:outlineLvl w:val="1"/>
    </w:pPr>
    <w:rPr>
      <w:rFonts w:ascii="Calibri Light" w:eastAsia="Times New Roma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BalloonText">
    <w:name w:val="Balloon Text"/>
    <w:basedOn w:val="Normal"/>
    <w:pPr>
      <w:spacing w:after="0pt" w:line="12pt" w:lineRule="auto"/>
    </w:pPr>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paragraph" w:styleId="Header">
    <w:name w:val="header"/>
    <w:basedOn w:val="Normal"/>
    <w:pPr>
      <w:tabs>
        <w:tab w:val="center" w:pos="225.65pt"/>
        <w:tab w:val="end" w:pos="451.30pt"/>
      </w:tabs>
      <w:spacing w:after="0pt" w:line="12pt" w:lineRule="auto"/>
    </w:pPr>
  </w:style>
  <w:style w:type="character" w:customStyle="1" w:styleId="HeaderChar">
    <w:name w:val="Header Char"/>
    <w:basedOn w:val="DefaultParagraphFont"/>
  </w:style>
  <w:style w:type="paragraph" w:styleId="Footer">
    <w:name w:val="footer"/>
    <w:basedOn w:val="Normal"/>
    <w:pPr>
      <w:tabs>
        <w:tab w:val="center" w:pos="225.65pt"/>
        <w:tab w:val="end" w:pos="451.30pt"/>
      </w:tabs>
      <w:spacing w:after="0pt" w:line="12pt" w:lineRule="auto"/>
    </w:pPr>
  </w:style>
  <w:style w:type="character" w:customStyle="1" w:styleId="FooterChar">
    <w:name w:val="Footer Char"/>
    <w:basedOn w:val="DefaultParagraphFont"/>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NoSpacing">
    <w:name w:val="No Spacing"/>
    <w:pPr>
      <w:spacing w:after="0pt" w:line="12pt" w:lineRule="auto"/>
      <w:textAlignment w:val="auto"/>
    </w:pPr>
    <w:rPr>
      <w:rFonts w:eastAsia="Times New Roman"/>
      <w:lang w:val="en-US"/>
    </w:rPr>
  </w:style>
  <w:style w:type="character" w:customStyle="1" w:styleId="NoSpacingChar">
    <w:name w:val="No Spacing Char"/>
    <w:basedOn w:val="DefaultParagraphFont"/>
    <w:rPr>
      <w:rFonts w:ascii="Calibri" w:eastAsia="Times New Roman" w:hAnsi="Calibri" w:cs="Times New Roman"/>
      <w:lang w:val="en-U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purl.oclc.org/ooxml/officeDocument/relationships/image" Target="media/image3.png"/><Relationship Id="rId13" Type="http://purl.oclc.org/ooxml/officeDocument/relationships/image" Target="media/image8.png"/><Relationship Id="rId3" Type="http://purl.oclc.org/ooxml/officeDocument/relationships/webSettings" Target="webSettings.xml"/><Relationship Id="rId7" Type="http://purl.oclc.org/ooxml/officeDocument/relationships/image" Target="media/image2.png"/><Relationship Id="rId12" Type="http://purl.oclc.org/ooxml/officeDocument/relationships/image" Target="media/image7.png"/><Relationship Id="rId17" Type="http://purl.oclc.org/ooxml/officeDocument/relationships/theme" Target="theme/theme1.xml"/><Relationship Id="rId2" Type="http://purl.oclc.org/ooxml/officeDocument/relationships/settings" Target="settings.xml"/><Relationship Id="rId16" Type="http://purl.oclc.org/ooxml/officeDocument/relationships/fontTable" Target="fontTable.xml"/><Relationship Id="rId1" Type="http://purl.oclc.org/ooxml/officeDocument/relationships/styles" Target="styles.xml"/><Relationship Id="rId6" Type="http://purl.oclc.org/ooxml/officeDocument/relationships/image" Target="media/image1.jpeg"/><Relationship Id="rId11" Type="http://purl.oclc.org/ooxml/officeDocument/relationships/image" Target="media/image6.png"/><Relationship Id="rId5" Type="http://purl.oclc.org/ooxml/officeDocument/relationships/endnotes" Target="endnotes.xml"/><Relationship Id="rId15" Type="http://purl.oclc.org/ooxml/officeDocument/relationships/image" Target="media/image10.png"/><Relationship Id="rId10" Type="http://purl.oclc.org/ooxml/officeDocument/relationships/image" Target="media/image5.png"/><Relationship Id="rId4" Type="http://purl.oclc.org/ooxml/officeDocument/relationships/footnotes" Target="footnotes.xml"/><Relationship Id="rId9" Type="http://purl.oclc.org/ooxml/officeDocument/relationships/image" Target="media/image4.png"/><Relationship Id="rId14" Type="http://purl.oclc.org/ooxml/officeDocument/relationships/image" Target="media/image9.png"/></Relationships>
</file>

<file path=word/_rels/settings.xml.rels><?xml version="1.0" encoding="UTF-8" standalone="yes"?>
<Relationships xmlns="http://schemas.openxmlformats.org/package/2006/relationships"><Relationship Id="rId1" Type="http://purl.oclc.org/ooxml/officeDocument/relationships/attachedTemplate" Target="Normal"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Template>
  <TotalTime>0</TotalTime>
  <Pages>7</Pages>
  <Words>474</Words>
  <Characters>2708</Characters>
  <Application>Microsoft Office Word</Application>
  <DocSecurity>0</DocSecurity>
  <Lines>22</Lines>
  <Paragraphs>6</Paragraphs>
  <ScaleCrop>false</ScaleCrop>
  <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Football League tables</dc:title>
  <dc:subject/>
  <dc:creator>mo</dc:creator>
  <dc:description/>
  <cp:lastModifiedBy>Andrew Kelly</cp:lastModifiedBy>
  <cp:revision>2</cp:revision>
  <dcterms:created xsi:type="dcterms:W3CDTF">2019-12-14T21:49:00Z</dcterms:created>
  <dcterms:modified xsi:type="dcterms:W3CDTF">2019-12-14T21:49:00Z</dcterms:modified>
</cp:coreProperties>
</file>